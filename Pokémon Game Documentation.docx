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8B2709" w14:textId="77777777" w:rsidR="004233EB" w:rsidRDefault="009901FB" w:rsidP="00930FD9">
      <w:pPr>
        <w:ind w:left="1440" w:firstLine="720"/>
      </w:pPr>
      <w:r>
        <w:t>Pokémon</w:t>
      </w:r>
      <w:r w:rsidR="004233EB">
        <w:t xml:space="preserve"> Game Documentation</w:t>
      </w:r>
    </w:p>
    <w:p w14:paraId="5465848C" w14:textId="77777777" w:rsidR="004233EB" w:rsidRDefault="00ED22D2" w:rsidP="00ED22D2">
      <w:r w:rsidRPr="00ED22D2">
        <w:rPr>
          <w:noProof/>
        </w:rPr>
        <w:drawing>
          <wp:anchor distT="0" distB="0" distL="114300" distR="114300" simplePos="0" relativeHeight="251658240" behindDoc="0" locked="0" layoutInCell="1" allowOverlap="1" wp14:anchorId="759959CE" wp14:editId="17171D90">
            <wp:simplePos x="0" y="0"/>
            <wp:positionH relativeFrom="column">
              <wp:posOffset>889000</wp:posOffset>
            </wp:positionH>
            <wp:positionV relativeFrom="paragraph">
              <wp:posOffset>19685</wp:posOffset>
            </wp:positionV>
            <wp:extent cx="3149762" cy="3111660"/>
            <wp:effectExtent l="0" t="0" r="0" b="0"/>
            <wp:wrapThrough wrapText="bothSides">
              <wp:wrapPolygon edited="0">
                <wp:start x="0" y="0"/>
                <wp:lineTo x="0" y="21424"/>
                <wp:lineTo x="21426" y="21424"/>
                <wp:lineTo x="21426" y="0"/>
                <wp:lineTo x="0" y="0"/>
              </wp:wrapPolygon>
            </wp:wrapThrough>
            <wp:docPr id="42134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4500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AC780" w14:textId="77777777" w:rsidR="00ED22D2" w:rsidRDefault="00ED22D2"/>
    <w:p w14:paraId="2DE44EC5" w14:textId="77777777" w:rsidR="00ED22D2" w:rsidRDefault="00ED22D2"/>
    <w:p w14:paraId="2AAEAA2B" w14:textId="77777777" w:rsidR="00ED22D2" w:rsidRDefault="00ED22D2"/>
    <w:p w14:paraId="09C2FBDB" w14:textId="77777777" w:rsidR="00ED22D2" w:rsidRDefault="00ED22D2"/>
    <w:p w14:paraId="1844B7EF" w14:textId="77777777" w:rsidR="00ED22D2" w:rsidRDefault="00ED22D2"/>
    <w:p w14:paraId="1F510838" w14:textId="77777777" w:rsidR="00ED22D2" w:rsidRDefault="00ED22D2"/>
    <w:p w14:paraId="02B50F42" w14:textId="77777777" w:rsidR="00ED22D2" w:rsidRDefault="00ED22D2"/>
    <w:p w14:paraId="77171251" w14:textId="77777777" w:rsidR="00ED22D2" w:rsidRDefault="00ED22D2"/>
    <w:p w14:paraId="4B26A83C" w14:textId="77777777" w:rsidR="00ED22D2" w:rsidRDefault="00ED22D2"/>
    <w:p w14:paraId="2510EB7A" w14:textId="77777777" w:rsidR="004233EB" w:rsidRDefault="004233EB">
      <w:r>
        <w:t>Card Class</w:t>
      </w:r>
    </w:p>
    <w:p w14:paraId="15266D75" w14:textId="77777777" w:rsidR="00722782" w:rsidRDefault="00BE76B8">
      <w:r w:rsidRPr="00BE76B8">
        <w:rPr>
          <w:noProof/>
        </w:rPr>
        <w:drawing>
          <wp:inline distT="0" distB="0" distL="0" distR="0" wp14:anchorId="6CD5DC2D" wp14:editId="636C9365">
            <wp:extent cx="4197566" cy="4369025"/>
            <wp:effectExtent l="0" t="0" r="0" b="0"/>
            <wp:docPr id="12050861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8615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43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D593" w14:textId="77777777" w:rsidR="00975B90" w:rsidRDefault="004233EB" w:rsidP="004233EB">
      <w:r>
        <w:lastRenderedPageBreak/>
        <w:t>The card only involves a getName() and setName() method, because each card type is a class itself inheriting the Card class. They are all cards but different types. The parameter setName allows each card to have a name with the parameter n or (name)</w:t>
      </w:r>
    </w:p>
    <w:p w14:paraId="3EAB71D2" w14:textId="77777777" w:rsidR="00F62483" w:rsidRDefault="00F62483" w:rsidP="004233EB"/>
    <w:p w14:paraId="523A6439" w14:textId="77777777" w:rsidR="00F62483" w:rsidRDefault="00F62483" w:rsidP="004233EB"/>
    <w:p w14:paraId="2523BDDE" w14:textId="77777777" w:rsidR="00F62483" w:rsidRDefault="00F62483" w:rsidP="004233EB"/>
    <w:p w14:paraId="6737BB59" w14:textId="77777777" w:rsidR="00F62483" w:rsidRDefault="00F62483" w:rsidP="004233EB"/>
    <w:p w14:paraId="601B2D08" w14:textId="77777777" w:rsidR="00F62483" w:rsidRDefault="00F62483" w:rsidP="004233EB"/>
    <w:p w14:paraId="0D9B74BC" w14:textId="77777777" w:rsidR="00F62483" w:rsidRDefault="00F62483" w:rsidP="004233EB"/>
    <w:p w14:paraId="1FDA0832" w14:textId="77777777" w:rsidR="00F62483" w:rsidRDefault="00F62483" w:rsidP="004233EB">
      <w:r>
        <w:t>Trainer class</w:t>
      </w:r>
    </w:p>
    <w:p w14:paraId="0A792CFA" w14:textId="77777777" w:rsidR="00F62483" w:rsidRDefault="00F62483" w:rsidP="004233EB">
      <w:r w:rsidRPr="00F62483">
        <w:rPr>
          <w:noProof/>
        </w:rPr>
        <w:drawing>
          <wp:inline distT="0" distB="0" distL="0" distR="0" wp14:anchorId="575F7D01" wp14:editId="054B7E1C">
            <wp:extent cx="4248368" cy="4750044"/>
            <wp:effectExtent l="0" t="0" r="0" b="0"/>
            <wp:docPr id="7965452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4522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47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18E2" w14:textId="77777777" w:rsidR="00975B90" w:rsidRDefault="00F62483" w:rsidP="004233EB">
      <w:r>
        <w:t>This is the overall trainer class that extends card. It gives every trainer an id and badges.</w:t>
      </w:r>
    </w:p>
    <w:p w14:paraId="6F2A7A6E" w14:textId="77777777" w:rsidR="00F62483" w:rsidRDefault="00F62483" w:rsidP="004233EB"/>
    <w:p w14:paraId="4BA7B01E" w14:textId="77777777" w:rsidR="00F62483" w:rsidRDefault="00F62483" w:rsidP="004233EB">
      <w:r>
        <w:t xml:space="preserve">Energy class </w:t>
      </w:r>
    </w:p>
    <w:p w14:paraId="7B1C46F0" w14:textId="77777777" w:rsidR="00F62483" w:rsidRDefault="00F62483" w:rsidP="004233EB"/>
    <w:p w14:paraId="06DA4F71" w14:textId="77777777" w:rsidR="00F62483" w:rsidRDefault="00F62483" w:rsidP="004233EB">
      <w:r w:rsidRPr="00F62483">
        <w:rPr>
          <w:noProof/>
        </w:rPr>
        <w:drawing>
          <wp:inline distT="0" distB="0" distL="0" distR="0" wp14:anchorId="3C31BD7B" wp14:editId="5B3EF232">
            <wp:extent cx="5264421" cy="5912154"/>
            <wp:effectExtent l="0" t="0" r="0" b="0"/>
            <wp:docPr id="807455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556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591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A76">
        <w:br/>
      </w:r>
    </w:p>
    <w:p w14:paraId="0026450C" w14:textId="77777777" w:rsidR="008C7A76" w:rsidRDefault="008C7A76" w:rsidP="004233EB"/>
    <w:p w14:paraId="57338A2A" w14:textId="77777777" w:rsidR="008C7A76" w:rsidRDefault="008C7A76" w:rsidP="004233EB"/>
    <w:p w14:paraId="6F485EEC" w14:textId="24F8D19D" w:rsidR="006F5A7B" w:rsidRDefault="0077129D" w:rsidP="004233EB">
      <w:r>
        <w:t xml:space="preserve">Player class </w:t>
      </w:r>
    </w:p>
    <w:p w14:paraId="05BBC2A5" w14:textId="24B1B6C4" w:rsidR="0077129D" w:rsidRDefault="0077129D" w:rsidP="004233EB">
      <w:r w:rsidRPr="0077129D">
        <w:lastRenderedPageBreak/>
        <w:drawing>
          <wp:inline distT="0" distB="0" distL="0" distR="0" wp14:anchorId="50BD4BBA" wp14:editId="206D8E06">
            <wp:extent cx="5092962" cy="6026460"/>
            <wp:effectExtent l="0" t="0" r="0" b="0"/>
            <wp:docPr id="9116653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6532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60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C2F6" w14:textId="77777777" w:rsidR="0077129D" w:rsidRDefault="0077129D" w:rsidP="004233EB"/>
    <w:p w14:paraId="488320FF" w14:textId="71164828" w:rsidR="0077129D" w:rsidRDefault="0077129D" w:rsidP="004233EB">
      <w:r>
        <w:t xml:space="preserve">So I kept running into an error when I was trying to use stuff from the player class in the card game class and stuff from the card game class in the player class so it turned into a big mess, but you see here that’s just </w:t>
      </w:r>
      <w:r w:rsidR="00074100">
        <w:t xml:space="preserve">how a </w:t>
      </w:r>
      <w:proofErr w:type="spellStart"/>
      <w:r w:rsidR="00074100">
        <w:t>pokemon</w:t>
      </w:r>
      <w:proofErr w:type="spellEnd"/>
      <w:r w:rsidR="00074100">
        <w:t xml:space="preserve"> card would be picked in that method as well as a bunch of random additions to access private variables that didn’t fully work. </w:t>
      </w:r>
    </w:p>
    <w:p w14:paraId="41F64B3C" w14:textId="211D1651" w:rsidR="00074100" w:rsidRDefault="00AA38BB" w:rsidP="004233EB">
      <w:r w:rsidRPr="00AA38BB">
        <w:lastRenderedPageBreak/>
        <w:drawing>
          <wp:inline distT="0" distB="0" distL="0" distR="0" wp14:anchorId="73EDD26D" wp14:editId="4212B700">
            <wp:extent cx="5416828" cy="5569236"/>
            <wp:effectExtent l="0" t="0" r="0" b="0"/>
            <wp:docPr id="16760121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1210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48A9" w14:textId="4AECFB6C" w:rsidR="00AA38BB" w:rsidRDefault="00AA38BB" w:rsidP="004233EB">
      <w:r>
        <w:t xml:space="preserve">Here are more methods.  Just a method to get the name of the player as well as a </w:t>
      </w:r>
      <w:proofErr w:type="spellStart"/>
      <w:r>
        <w:t>drawHand</w:t>
      </w:r>
      <w:proofErr w:type="spellEnd"/>
      <w:r>
        <w:t xml:space="preserve"> method within player since the one I tried to use wasn’t working. Then the handed method literally hands the player’s cards in hand.</w:t>
      </w:r>
      <w:r w:rsidR="005D1815">
        <w:t xml:space="preserve"> This is unfinished, but the logic wasn’t logic-</w:t>
      </w:r>
      <w:proofErr w:type="spellStart"/>
      <w:r w:rsidR="005D1815">
        <w:t>ing</w:t>
      </w:r>
      <w:proofErr w:type="spellEnd"/>
      <w:r w:rsidR="005D1815">
        <w:t xml:space="preserve"> so I just did what I could. </w:t>
      </w:r>
    </w:p>
    <w:p w14:paraId="4273D745" w14:textId="77777777" w:rsidR="00074100" w:rsidRDefault="00074100" w:rsidP="004233EB"/>
    <w:p w14:paraId="49B8654A" w14:textId="77777777" w:rsidR="00AA38BB" w:rsidRDefault="00AA38BB" w:rsidP="004233EB"/>
    <w:p w14:paraId="13FF9514" w14:textId="77777777" w:rsidR="00AA38BB" w:rsidRDefault="00AA38BB" w:rsidP="004233EB"/>
    <w:p w14:paraId="56AAB287" w14:textId="77777777" w:rsidR="00AA38BB" w:rsidRDefault="00AA38BB" w:rsidP="004233EB"/>
    <w:p w14:paraId="3F2D4F2E" w14:textId="77777777" w:rsidR="00AA38BB" w:rsidRDefault="00AA38BB" w:rsidP="004233EB"/>
    <w:p w14:paraId="5B996039" w14:textId="77777777" w:rsidR="00AA38BB" w:rsidRDefault="00AA38BB" w:rsidP="004233EB"/>
    <w:p w14:paraId="466E8104" w14:textId="77777777" w:rsidR="006F5A7B" w:rsidRDefault="006F5A7B" w:rsidP="004233EB">
      <w:proofErr w:type="spellStart"/>
      <w:r>
        <w:t>Pokemon</w:t>
      </w:r>
      <w:proofErr w:type="spellEnd"/>
      <w:r>
        <w:t xml:space="preserve"> class </w:t>
      </w:r>
    </w:p>
    <w:p w14:paraId="185844E8" w14:textId="77777777" w:rsidR="006F5A7B" w:rsidRDefault="006F5A7B" w:rsidP="004233EB">
      <w:r w:rsidRPr="006F5A7B">
        <w:rPr>
          <w:noProof/>
        </w:rPr>
        <w:drawing>
          <wp:inline distT="0" distB="0" distL="0" distR="0" wp14:anchorId="18DE5231" wp14:editId="2403D61A">
            <wp:extent cx="5340624" cy="4400776"/>
            <wp:effectExtent l="0" t="0" r="0" b="0"/>
            <wp:docPr id="3790706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7068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3294" w14:textId="77777777" w:rsidR="006F5A7B" w:rsidRDefault="006F5A7B" w:rsidP="004233EB"/>
    <w:p w14:paraId="0B991762" w14:textId="77777777" w:rsidR="006F5A7B" w:rsidRDefault="006F5A7B" w:rsidP="004233EB">
      <w:r w:rsidRPr="006F5A7B">
        <w:rPr>
          <w:noProof/>
        </w:rPr>
        <w:lastRenderedPageBreak/>
        <w:drawing>
          <wp:inline distT="0" distB="0" distL="0" distR="0" wp14:anchorId="4239750B" wp14:editId="314BF96B">
            <wp:extent cx="5753396" cy="5505733"/>
            <wp:effectExtent l="0" t="0" r="0" b="0"/>
            <wp:docPr id="7392186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1868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550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C63F" w14:textId="77777777" w:rsidR="006F5A7B" w:rsidRDefault="006F5A7B" w:rsidP="004233EB"/>
    <w:p w14:paraId="501C28D7" w14:textId="77777777" w:rsidR="006F5A7B" w:rsidRDefault="006F5A7B" w:rsidP="004233EB"/>
    <w:p w14:paraId="6357A4A8" w14:textId="77777777" w:rsidR="00975B90" w:rsidRDefault="0052394F" w:rsidP="004233EB">
      <w:r>
        <w:t>Pokemon attackable interface</w:t>
      </w:r>
    </w:p>
    <w:p w14:paraId="3454B818" w14:textId="77777777" w:rsidR="00975B90" w:rsidRPr="004233EB" w:rsidRDefault="0052394F" w:rsidP="004233EB">
      <w:r w:rsidRPr="0052394F">
        <w:rPr>
          <w:noProof/>
        </w:rPr>
        <w:drawing>
          <wp:inline distT="0" distB="0" distL="0" distR="0" wp14:anchorId="4AAC5038" wp14:editId="4F8E3FB9">
            <wp:extent cx="2997354" cy="1263715"/>
            <wp:effectExtent l="0" t="0" r="0" b="0"/>
            <wp:docPr id="174492182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21822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3C3F" w14:textId="77777777" w:rsidR="004233EB" w:rsidRPr="004233EB" w:rsidRDefault="004233EB" w:rsidP="004233EB"/>
    <w:p w14:paraId="493F1A52" w14:textId="77777777" w:rsidR="004233EB" w:rsidRDefault="00975B90" w:rsidP="004233EB">
      <w:r>
        <w:lastRenderedPageBreak/>
        <w:t xml:space="preserve">My pokemon: </w:t>
      </w:r>
    </w:p>
    <w:p w14:paraId="14E1A90A" w14:textId="77777777" w:rsidR="00975B90" w:rsidRDefault="00367C7E" w:rsidP="004233EB">
      <w:r>
        <w:t>Eevee</w:t>
      </w:r>
      <w:r w:rsidR="00975B90">
        <w:t xml:space="preserve"> class can be found under </w:t>
      </w:r>
      <w:r>
        <w:t>Eeeve</w:t>
      </w:r>
      <w:r w:rsidR="00975B90">
        <w:t>.java.</w:t>
      </w:r>
    </w:p>
    <w:p w14:paraId="301E91AB" w14:textId="77777777" w:rsidR="00975B90" w:rsidRPr="004233EB" w:rsidRDefault="00975B90" w:rsidP="004233EB"/>
    <w:p w14:paraId="1FC706F8" w14:textId="77777777" w:rsidR="004233EB" w:rsidRDefault="00975B90" w:rsidP="004233EB">
      <w:r>
        <w:t xml:space="preserve">Like all other pokemon, it inherits the </w:t>
      </w:r>
      <w:r w:rsidR="009901FB">
        <w:t>Pokémon</w:t>
      </w:r>
      <w:r>
        <w:t xml:space="preserve"> class and implements the Attackable interface. </w:t>
      </w:r>
    </w:p>
    <w:p w14:paraId="31631443" w14:textId="77777777" w:rsidR="004233EB" w:rsidRDefault="004233EB" w:rsidP="004233EB">
      <w:pPr>
        <w:tabs>
          <w:tab w:val="left" w:pos="3700"/>
        </w:tabs>
      </w:pPr>
      <w:r>
        <w:tab/>
      </w:r>
    </w:p>
    <w:p w14:paraId="410D22B6" w14:textId="77777777" w:rsidR="00367C7E" w:rsidRDefault="00F954EB" w:rsidP="004233EB">
      <w:pPr>
        <w:tabs>
          <w:tab w:val="left" w:pos="3700"/>
        </w:tabs>
      </w:pPr>
      <w:r w:rsidRPr="00F954EB">
        <w:rPr>
          <w:noProof/>
        </w:rPr>
        <w:drawing>
          <wp:inline distT="0" distB="0" distL="0" distR="0" wp14:anchorId="1F2F6BB5" wp14:editId="7943CDE0">
            <wp:extent cx="5943600" cy="5396230"/>
            <wp:effectExtent l="0" t="0" r="0" b="0"/>
            <wp:docPr id="242653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535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67D3" w14:textId="77777777" w:rsidR="00EE4039" w:rsidRDefault="00EE4039" w:rsidP="004233EB">
      <w:pPr>
        <w:tabs>
          <w:tab w:val="left" w:pos="3700"/>
        </w:tabs>
      </w:pPr>
    </w:p>
    <w:p w14:paraId="0E10DCFA" w14:textId="77777777" w:rsidR="00EE4039" w:rsidRDefault="00EE4039" w:rsidP="004233EB">
      <w:pPr>
        <w:tabs>
          <w:tab w:val="left" w:pos="3700"/>
        </w:tabs>
      </w:pPr>
      <w:r w:rsidRPr="00EE4039">
        <w:rPr>
          <w:noProof/>
        </w:rPr>
        <w:lastRenderedPageBreak/>
        <w:drawing>
          <wp:inline distT="0" distB="0" distL="0" distR="0" wp14:anchorId="393E0363" wp14:editId="1B14ADEE">
            <wp:extent cx="5943600" cy="3409950"/>
            <wp:effectExtent l="0" t="0" r="0" b="0"/>
            <wp:docPr id="92400259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02591" name="Picture 1" descr="A computer screen shot of a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15B3" w14:textId="77777777" w:rsidR="0052394F" w:rsidRDefault="0052394F" w:rsidP="004233EB">
      <w:pPr>
        <w:tabs>
          <w:tab w:val="left" w:pos="3700"/>
        </w:tabs>
      </w:pPr>
    </w:p>
    <w:p w14:paraId="101F3452" w14:textId="77777777" w:rsidR="00F62483" w:rsidRDefault="00F62483" w:rsidP="004233EB">
      <w:pPr>
        <w:tabs>
          <w:tab w:val="left" w:pos="3700"/>
        </w:tabs>
      </w:pPr>
      <w:r>
        <w:t xml:space="preserve">Then there’s Bulbasaur which can be found under Bulbasaur.java. </w:t>
      </w:r>
    </w:p>
    <w:p w14:paraId="003D8E42" w14:textId="4E387FEB" w:rsidR="00587D33" w:rsidRDefault="00F62483" w:rsidP="004233EB">
      <w:pPr>
        <w:tabs>
          <w:tab w:val="left" w:pos="3700"/>
        </w:tabs>
      </w:pPr>
      <w:r w:rsidRPr="00F62483">
        <w:rPr>
          <w:noProof/>
        </w:rPr>
        <w:lastRenderedPageBreak/>
        <w:drawing>
          <wp:inline distT="0" distB="0" distL="0" distR="0" wp14:anchorId="03614973" wp14:editId="464B66EA">
            <wp:extent cx="5943600" cy="4920615"/>
            <wp:effectExtent l="0" t="0" r="0" b="0"/>
            <wp:docPr id="146685397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53970" name="Picture 1" descr="A computer screen shot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0E4F" w14:textId="77777777" w:rsidR="00587D33" w:rsidRDefault="00587D33" w:rsidP="004233EB">
      <w:pPr>
        <w:tabs>
          <w:tab w:val="left" w:pos="3700"/>
        </w:tabs>
      </w:pPr>
    </w:p>
    <w:p w14:paraId="2AE28185" w14:textId="77777777" w:rsidR="00587D33" w:rsidRDefault="00587D33" w:rsidP="004233EB">
      <w:pPr>
        <w:tabs>
          <w:tab w:val="left" w:pos="3700"/>
        </w:tabs>
      </w:pPr>
    </w:p>
    <w:p w14:paraId="02BF044C" w14:textId="77777777" w:rsidR="00986BA8" w:rsidRDefault="00986BA8" w:rsidP="004233EB">
      <w:pPr>
        <w:tabs>
          <w:tab w:val="left" w:pos="3700"/>
        </w:tabs>
      </w:pPr>
    </w:p>
    <w:p w14:paraId="2FC9C0EF" w14:textId="77777777" w:rsidR="00986BA8" w:rsidRDefault="00986BA8" w:rsidP="004233EB">
      <w:pPr>
        <w:tabs>
          <w:tab w:val="left" w:pos="3700"/>
        </w:tabs>
      </w:pPr>
    </w:p>
    <w:p w14:paraId="6DFB44A2" w14:textId="77777777" w:rsidR="00986BA8" w:rsidRDefault="00986BA8" w:rsidP="004233EB">
      <w:pPr>
        <w:tabs>
          <w:tab w:val="left" w:pos="3700"/>
        </w:tabs>
      </w:pPr>
    </w:p>
    <w:p w14:paraId="15CE6EC9" w14:textId="77777777" w:rsidR="00986BA8" w:rsidRDefault="00986BA8" w:rsidP="004233EB">
      <w:pPr>
        <w:tabs>
          <w:tab w:val="left" w:pos="3700"/>
        </w:tabs>
      </w:pPr>
    </w:p>
    <w:p w14:paraId="706EBBEA" w14:textId="77777777" w:rsidR="00986BA8" w:rsidRDefault="00986BA8" w:rsidP="004233EB">
      <w:pPr>
        <w:tabs>
          <w:tab w:val="left" w:pos="3700"/>
        </w:tabs>
      </w:pPr>
    </w:p>
    <w:p w14:paraId="274529A5" w14:textId="77777777" w:rsidR="00986BA8" w:rsidRDefault="00986BA8" w:rsidP="004233EB">
      <w:pPr>
        <w:tabs>
          <w:tab w:val="left" w:pos="3700"/>
        </w:tabs>
      </w:pPr>
    </w:p>
    <w:p w14:paraId="02083DF4" w14:textId="77777777" w:rsidR="00986BA8" w:rsidRDefault="00986BA8" w:rsidP="004233EB">
      <w:pPr>
        <w:tabs>
          <w:tab w:val="left" w:pos="3700"/>
        </w:tabs>
      </w:pPr>
    </w:p>
    <w:p w14:paraId="79BE6A08" w14:textId="77777777" w:rsidR="00986BA8" w:rsidRDefault="00986BA8" w:rsidP="004233EB">
      <w:pPr>
        <w:tabs>
          <w:tab w:val="left" w:pos="3700"/>
        </w:tabs>
      </w:pPr>
    </w:p>
    <w:p w14:paraId="48F9A2AA" w14:textId="77777777" w:rsidR="00986BA8" w:rsidRDefault="00986BA8" w:rsidP="004233EB">
      <w:pPr>
        <w:tabs>
          <w:tab w:val="left" w:pos="3700"/>
        </w:tabs>
      </w:pPr>
    </w:p>
    <w:p w14:paraId="1E470067" w14:textId="77777777" w:rsidR="00986BA8" w:rsidRDefault="00986BA8" w:rsidP="004233EB">
      <w:pPr>
        <w:tabs>
          <w:tab w:val="left" w:pos="3700"/>
        </w:tabs>
      </w:pPr>
    </w:p>
    <w:p w14:paraId="7680AF8E" w14:textId="77777777" w:rsidR="00587D33" w:rsidRDefault="00587D33" w:rsidP="004233EB">
      <w:pPr>
        <w:tabs>
          <w:tab w:val="left" w:pos="3700"/>
        </w:tabs>
      </w:pPr>
    </w:p>
    <w:p w14:paraId="29E3EF07" w14:textId="227FCF08" w:rsidR="00587D33" w:rsidRDefault="00587D33" w:rsidP="004233EB">
      <w:pPr>
        <w:tabs>
          <w:tab w:val="left" w:pos="3700"/>
        </w:tabs>
      </w:pPr>
      <w:r>
        <w:t>Jigglypuff class</w:t>
      </w:r>
    </w:p>
    <w:p w14:paraId="058279F3" w14:textId="34D61293" w:rsidR="00802A36" w:rsidRDefault="00587D33" w:rsidP="004233EB">
      <w:pPr>
        <w:tabs>
          <w:tab w:val="left" w:pos="3700"/>
        </w:tabs>
      </w:pPr>
      <w:r w:rsidRPr="00587D33">
        <w:drawing>
          <wp:inline distT="0" distB="0" distL="0" distR="0" wp14:anchorId="13935943" wp14:editId="181CBC3C">
            <wp:extent cx="5524784" cy="3168813"/>
            <wp:effectExtent l="0" t="0" r="0" b="0"/>
            <wp:docPr id="18834189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18995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2AD1" w14:textId="77777777" w:rsidR="00802A36" w:rsidRDefault="00802A36" w:rsidP="004233EB">
      <w:pPr>
        <w:tabs>
          <w:tab w:val="left" w:pos="3700"/>
        </w:tabs>
      </w:pPr>
    </w:p>
    <w:p w14:paraId="50744E88" w14:textId="77777777" w:rsidR="00802A36" w:rsidRDefault="00802A36" w:rsidP="004233EB">
      <w:pPr>
        <w:tabs>
          <w:tab w:val="left" w:pos="3700"/>
        </w:tabs>
      </w:pPr>
    </w:p>
    <w:p w14:paraId="1EFD3922" w14:textId="77777777" w:rsidR="00802A36" w:rsidRDefault="00802A36" w:rsidP="004233EB">
      <w:pPr>
        <w:tabs>
          <w:tab w:val="left" w:pos="3700"/>
        </w:tabs>
      </w:pPr>
    </w:p>
    <w:p w14:paraId="5193A691" w14:textId="31604587" w:rsidR="00802A36" w:rsidRDefault="00802A36" w:rsidP="004233EB">
      <w:pPr>
        <w:tabs>
          <w:tab w:val="left" w:pos="3700"/>
        </w:tabs>
      </w:pPr>
      <w:r>
        <w:t>Pikachu class</w:t>
      </w:r>
    </w:p>
    <w:p w14:paraId="44BCD5E2" w14:textId="3B246DFD" w:rsidR="00F12F77" w:rsidRDefault="00802A36" w:rsidP="004233EB">
      <w:pPr>
        <w:tabs>
          <w:tab w:val="left" w:pos="3700"/>
        </w:tabs>
      </w:pPr>
      <w:r w:rsidRPr="00802A36">
        <w:lastRenderedPageBreak/>
        <w:drawing>
          <wp:inline distT="0" distB="0" distL="0" distR="0" wp14:anchorId="7F9C6463" wp14:editId="5B615078">
            <wp:extent cx="5645440" cy="4426177"/>
            <wp:effectExtent l="0" t="0" r="0" b="0"/>
            <wp:docPr id="91904522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45226" name="Picture 1" descr="A computer screen shot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E99C" w14:textId="77777777" w:rsidR="00F12F77" w:rsidRDefault="00F12F77" w:rsidP="004233EB">
      <w:pPr>
        <w:tabs>
          <w:tab w:val="left" w:pos="3700"/>
        </w:tabs>
      </w:pPr>
    </w:p>
    <w:p w14:paraId="708EBEBD" w14:textId="77777777" w:rsidR="00F12F77" w:rsidRDefault="00F12F77" w:rsidP="004233EB">
      <w:pPr>
        <w:tabs>
          <w:tab w:val="left" w:pos="3700"/>
        </w:tabs>
      </w:pPr>
    </w:p>
    <w:p w14:paraId="1D79E1B2" w14:textId="77777777" w:rsidR="00F12F77" w:rsidRDefault="00F12F77" w:rsidP="004233EB">
      <w:pPr>
        <w:tabs>
          <w:tab w:val="left" w:pos="3700"/>
        </w:tabs>
      </w:pPr>
    </w:p>
    <w:p w14:paraId="4CF25BCB" w14:textId="77777777" w:rsidR="0052394F" w:rsidRDefault="0052394F" w:rsidP="004233EB">
      <w:pPr>
        <w:tabs>
          <w:tab w:val="left" w:pos="3700"/>
        </w:tabs>
      </w:pPr>
      <w:r>
        <w:t xml:space="preserve">Then we have trainers. </w:t>
      </w:r>
    </w:p>
    <w:p w14:paraId="08B8521E" w14:textId="77777777" w:rsidR="0052394F" w:rsidRDefault="0052394F" w:rsidP="004233EB">
      <w:pPr>
        <w:tabs>
          <w:tab w:val="left" w:pos="3700"/>
        </w:tabs>
      </w:pPr>
    </w:p>
    <w:p w14:paraId="2232F46F" w14:textId="77777777" w:rsidR="0052394F" w:rsidRDefault="0052394F" w:rsidP="004233EB">
      <w:pPr>
        <w:tabs>
          <w:tab w:val="left" w:pos="3700"/>
        </w:tabs>
      </w:pPr>
    </w:p>
    <w:p w14:paraId="17D80E42" w14:textId="77777777" w:rsidR="0052394F" w:rsidRDefault="0052394F" w:rsidP="004233EB">
      <w:pPr>
        <w:tabs>
          <w:tab w:val="left" w:pos="3700"/>
        </w:tabs>
      </w:pPr>
    </w:p>
    <w:p w14:paraId="56A7BBD6" w14:textId="77777777" w:rsidR="0052394F" w:rsidRDefault="0052394F" w:rsidP="004233EB">
      <w:pPr>
        <w:tabs>
          <w:tab w:val="left" w:pos="3700"/>
        </w:tabs>
      </w:pPr>
    </w:p>
    <w:p w14:paraId="7BDDF3FB" w14:textId="77777777" w:rsidR="0052394F" w:rsidRDefault="0052394F" w:rsidP="004233EB">
      <w:pPr>
        <w:tabs>
          <w:tab w:val="left" w:pos="3700"/>
        </w:tabs>
      </w:pPr>
    </w:p>
    <w:p w14:paraId="0CE5CBF6" w14:textId="77777777" w:rsidR="0052394F" w:rsidRDefault="0052394F" w:rsidP="004233EB">
      <w:pPr>
        <w:tabs>
          <w:tab w:val="left" w:pos="3700"/>
        </w:tabs>
      </w:pPr>
    </w:p>
    <w:p w14:paraId="66CE65DF" w14:textId="77777777" w:rsidR="0052394F" w:rsidRDefault="0052394F" w:rsidP="004233EB">
      <w:pPr>
        <w:tabs>
          <w:tab w:val="left" w:pos="3700"/>
        </w:tabs>
      </w:pPr>
    </w:p>
    <w:p w14:paraId="1726FD1F" w14:textId="77777777" w:rsidR="0052394F" w:rsidRDefault="0052394F" w:rsidP="004233EB">
      <w:pPr>
        <w:tabs>
          <w:tab w:val="left" w:pos="3700"/>
        </w:tabs>
      </w:pPr>
    </w:p>
    <w:p w14:paraId="4DC95152" w14:textId="77777777" w:rsidR="0052394F" w:rsidRDefault="0052394F" w:rsidP="004233EB">
      <w:pPr>
        <w:tabs>
          <w:tab w:val="left" w:pos="3700"/>
        </w:tabs>
      </w:pPr>
    </w:p>
    <w:p w14:paraId="3F41A66F" w14:textId="77777777" w:rsidR="0052394F" w:rsidRDefault="0052394F" w:rsidP="004233EB">
      <w:pPr>
        <w:tabs>
          <w:tab w:val="left" w:pos="3700"/>
        </w:tabs>
      </w:pPr>
    </w:p>
    <w:p w14:paraId="549ABC86" w14:textId="77777777" w:rsidR="0052394F" w:rsidRDefault="0052394F" w:rsidP="004233EB">
      <w:pPr>
        <w:tabs>
          <w:tab w:val="left" w:pos="3700"/>
        </w:tabs>
      </w:pPr>
    </w:p>
    <w:p w14:paraId="4F3F5677" w14:textId="77777777" w:rsidR="0052394F" w:rsidRDefault="0052394F" w:rsidP="004233EB">
      <w:pPr>
        <w:tabs>
          <w:tab w:val="left" w:pos="3700"/>
        </w:tabs>
      </w:pPr>
    </w:p>
    <w:p w14:paraId="4BE501C0" w14:textId="77777777" w:rsidR="0052394F" w:rsidRDefault="0052394F" w:rsidP="004233EB">
      <w:pPr>
        <w:tabs>
          <w:tab w:val="left" w:pos="3700"/>
        </w:tabs>
      </w:pPr>
    </w:p>
    <w:p w14:paraId="2B80F985" w14:textId="77777777" w:rsidR="0052394F" w:rsidRDefault="0052394F" w:rsidP="004233EB">
      <w:pPr>
        <w:tabs>
          <w:tab w:val="left" w:pos="3700"/>
        </w:tabs>
      </w:pPr>
    </w:p>
    <w:p w14:paraId="0DF123D5" w14:textId="77777777" w:rsidR="0052394F" w:rsidRDefault="0052394F" w:rsidP="004233EB">
      <w:pPr>
        <w:tabs>
          <w:tab w:val="left" w:pos="3700"/>
        </w:tabs>
      </w:pPr>
    </w:p>
    <w:p w14:paraId="76F864EA" w14:textId="77777777" w:rsidR="00330AC5" w:rsidRDefault="0052394F" w:rsidP="004233EB">
      <w:pPr>
        <w:tabs>
          <w:tab w:val="left" w:pos="3700"/>
        </w:tabs>
      </w:pPr>
      <w:r>
        <w:t>Professor’s Research Trainer:</w:t>
      </w:r>
      <w:r w:rsidR="00330AC5" w:rsidRPr="00330AC5">
        <w:t xml:space="preserve"> </w:t>
      </w:r>
    </w:p>
    <w:p w14:paraId="32444A3D" w14:textId="77777777" w:rsidR="0052394F" w:rsidRDefault="00330AC5" w:rsidP="004233EB">
      <w:pPr>
        <w:tabs>
          <w:tab w:val="left" w:pos="3700"/>
        </w:tabs>
      </w:pPr>
      <w:r w:rsidRPr="00330AC5">
        <w:rPr>
          <w:noProof/>
        </w:rPr>
        <w:lastRenderedPageBreak/>
        <w:drawing>
          <wp:inline distT="0" distB="0" distL="0" distR="0" wp14:anchorId="55B80A4E" wp14:editId="10703060">
            <wp:extent cx="5550185" cy="5683542"/>
            <wp:effectExtent l="0" t="0" r="0" b="0"/>
            <wp:docPr id="13081821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8215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568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C8ED" w14:textId="77777777" w:rsidR="00330AC5" w:rsidRDefault="00330AC5" w:rsidP="004233EB">
      <w:pPr>
        <w:tabs>
          <w:tab w:val="left" w:pos="3700"/>
        </w:tabs>
      </w:pPr>
    </w:p>
    <w:p w14:paraId="4A88D981" w14:textId="77777777" w:rsidR="00330AC5" w:rsidRDefault="00330AC5" w:rsidP="004233EB">
      <w:pPr>
        <w:tabs>
          <w:tab w:val="left" w:pos="3700"/>
        </w:tabs>
      </w:pPr>
      <w:proofErr w:type="spellStart"/>
      <w:r>
        <w:t>Youngester</w:t>
      </w:r>
      <w:proofErr w:type="spellEnd"/>
      <w:r>
        <w:t xml:space="preserve"> trainer</w:t>
      </w:r>
    </w:p>
    <w:p w14:paraId="7F0D068C" w14:textId="77777777" w:rsidR="00930FD9" w:rsidRDefault="00330AC5" w:rsidP="004233EB">
      <w:pPr>
        <w:tabs>
          <w:tab w:val="left" w:pos="3700"/>
        </w:tabs>
      </w:pPr>
      <w:r w:rsidRPr="00330AC5">
        <w:rPr>
          <w:noProof/>
        </w:rPr>
        <w:lastRenderedPageBreak/>
        <w:drawing>
          <wp:inline distT="0" distB="0" distL="0" distR="0" wp14:anchorId="3AFC84C7" wp14:editId="047E9F16">
            <wp:extent cx="5797848" cy="4578585"/>
            <wp:effectExtent l="0" t="0" r="0" b="0"/>
            <wp:docPr id="20068935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93536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289D" w14:textId="77777777" w:rsidR="00330AC5" w:rsidRDefault="00330AC5" w:rsidP="004233EB">
      <w:pPr>
        <w:tabs>
          <w:tab w:val="left" w:pos="3700"/>
        </w:tabs>
      </w:pPr>
    </w:p>
    <w:p w14:paraId="5A3FDD55" w14:textId="77777777" w:rsidR="00330AC5" w:rsidRDefault="00330AC5" w:rsidP="004233EB">
      <w:pPr>
        <w:tabs>
          <w:tab w:val="left" w:pos="3700"/>
        </w:tabs>
      </w:pPr>
    </w:p>
    <w:p w14:paraId="5F1AFEF6" w14:textId="77777777" w:rsidR="00330AC5" w:rsidRDefault="00330AC5" w:rsidP="004233EB">
      <w:pPr>
        <w:tabs>
          <w:tab w:val="left" w:pos="3700"/>
        </w:tabs>
      </w:pPr>
    </w:p>
    <w:p w14:paraId="29B41197" w14:textId="77777777" w:rsidR="00330AC5" w:rsidRDefault="00330AC5" w:rsidP="004233EB">
      <w:pPr>
        <w:tabs>
          <w:tab w:val="left" w:pos="3700"/>
        </w:tabs>
      </w:pPr>
    </w:p>
    <w:p w14:paraId="7C1388BF" w14:textId="77777777" w:rsidR="00330AC5" w:rsidRDefault="00330AC5" w:rsidP="004233EB">
      <w:pPr>
        <w:tabs>
          <w:tab w:val="left" w:pos="3700"/>
        </w:tabs>
      </w:pPr>
    </w:p>
    <w:p w14:paraId="1471FEC0" w14:textId="77777777" w:rsidR="00330AC5" w:rsidRDefault="00330AC5" w:rsidP="004233EB">
      <w:pPr>
        <w:tabs>
          <w:tab w:val="left" w:pos="3700"/>
        </w:tabs>
      </w:pPr>
    </w:p>
    <w:p w14:paraId="7446CCDC" w14:textId="77777777" w:rsidR="00330AC5" w:rsidRDefault="00330AC5" w:rsidP="004233EB">
      <w:pPr>
        <w:tabs>
          <w:tab w:val="left" w:pos="3700"/>
        </w:tabs>
      </w:pPr>
    </w:p>
    <w:p w14:paraId="5B2E0E34" w14:textId="77777777" w:rsidR="00330AC5" w:rsidRDefault="00330AC5" w:rsidP="004233EB">
      <w:pPr>
        <w:tabs>
          <w:tab w:val="left" w:pos="3700"/>
        </w:tabs>
      </w:pPr>
    </w:p>
    <w:p w14:paraId="10E3CB84" w14:textId="77777777" w:rsidR="00330AC5" w:rsidRDefault="00330AC5" w:rsidP="004233EB">
      <w:pPr>
        <w:tabs>
          <w:tab w:val="left" w:pos="3700"/>
        </w:tabs>
      </w:pPr>
    </w:p>
    <w:p w14:paraId="0E034CA4" w14:textId="77777777" w:rsidR="00930FD9" w:rsidRDefault="00930FD9" w:rsidP="004233EB">
      <w:pPr>
        <w:tabs>
          <w:tab w:val="left" w:pos="3700"/>
        </w:tabs>
      </w:pPr>
    </w:p>
    <w:p w14:paraId="2F9FE035" w14:textId="77777777" w:rsidR="00930FD9" w:rsidRDefault="00F62483" w:rsidP="004233EB">
      <w:pPr>
        <w:tabs>
          <w:tab w:val="left" w:pos="3700"/>
        </w:tabs>
      </w:pPr>
      <w:r>
        <w:t xml:space="preserve">Energy types </w:t>
      </w:r>
    </w:p>
    <w:p w14:paraId="236926AD" w14:textId="77777777" w:rsidR="00F62483" w:rsidRDefault="00F62483" w:rsidP="004233EB">
      <w:pPr>
        <w:tabs>
          <w:tab w:val="left" w:pos="3700"/>
        </w:tabs>
      </w:pPr>
    </w:p>
    <w:p w14:paraId="13FD7106" w14:textId="77777777" w:rsidR="00F62483" w:rsidRDefault="00F62483" w:rsidP="004233EB">
      <w:pPr>
        <w:tabs>
          <w:tab w:val="left" w:pos="3700"/>
        </w:tabs>
      </w:pPr>
    </w:p>
    <w:p w14:paraId="7CE5B32A" w14:textId="77777777" w:rsidR="00F62483" w:rsidRDefault="00F62483" w:rsidP="004233EB">
      <w:pPr>
        <w:tabs>
          <w:tab w:val="left" w:pos="3700"/>
        </w:tabs>
      </w:pPr>
      <w:r w:rsidRPr="00F62483">
        <w:rPr>
          <w:noProof/>
        </w:rPr>
        <w:drawing>
          <wp:inline distT="0" distB="0" distL="0" distR="0" wp14:anchorId="08A9CBD6" wp14:editId="74FD9719">
            <wp:extent cx="3105310" cy="1892397"/>
            <wp:effectExtent l="0" t="0" r="0" b="0"/>
            <wp:docPr id="16003697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69720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571C" w14:textId="77777777" w:rsidR="00F62483" w:rsidRDefault="00F62483" w:rsidP="004233EB">
      <w:pPr>
        <w:tabs>
          <w:tab w:val="left" w:pos="3700"/>
        </w:tabs>
      </w:pPr>
      <w:r w:rsidRPr="00F62483">
        <w:rPr>
          <w:noProof/>
        </w:rPr>
        <w:drawing>
          <wp:inline distT="0" distB="0" distL="0" distR="0" wp14:anchorId="3F9A896D" wp14:editId="2696F171">
            <wp:extent cx="3162463" cy="1854295"/>
            <wp:effectExtent l="0" t="0" r="0" b="0"/>
            <wp:docPr id="20680602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60278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829A" w14:textId="77777777" w:rsidR="00F62483" w:rsidRDefault="00F62483" w:rsidP="004233EB">
      <w:pPr>
        <w:tabs>
          <w:tab w:val="left" w:pos="3700"/>
        </w:tabs>
      </w:pPr>
    </w:p>
    <w:p w14:paraId="141FEE9E" w14:textId="77777777" w:rsidR="00F62483" w:rsidRDefault="00F62483" w:rsidP="004233EB">
      <w:pPr>
        <w:tabs>
          <w:tab w:val="left" w:pos="3700"/>
        </w:tabs>
      </w:pPr>
    </w:p>
    <w:p w14:paraId="2811DE5F" w14:textId="77777777" w:rsidR="00F62483" w:rsidRDefault="00F62483" w:rsidP="004233EB">
      <w:pPr>
        <w:tabs>
          <w:tab w:val="left" w:pos="3700"/>
        </w:tabs>
      </w:pPr>
      <w:r>
        <w:t>Card game important methods</w:t>
      </w:r>
    </w:p>
    <w:p w14:paraId="508C9F9D" w14:textId="77777777" w:rsidR="00F62483" w:rsidRDefault="00F62483" w:rsidP="004233EB">
      <w:pPr>
        <w:tabs>
          <w:tab w:val="left" w:pos="3700"/>
        </w:tabs>
      </w:pPr>
      <w:r w:rsidRPr="00F62483">
        <w:rPr>
          <w:noProof/>
        </w:rPr>
        <w:drawing>
          <wp:inline distT="0" distB="0" distL="0" distR="0" wp14:anchorId="07B94389" wp14:editId="69609D2F">
            <wp:extent cx="5359675" cy="2463927"/>
            <wp:effectExtent l="0" t="0" r="0" b="0"/>
            <wp:docPr id="84131269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12690" name="Picture 1" descr="A computer screen shot of a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798A" w14:textId="77777777" w:rsidR="00EA60B1" w:rsidRDefault="00EA60B1" w:rsidP="004233EB">
      <w:pPr>
        <w:tabs>
          <w:tab w:val="left" w:pos="3700"/>
        </w:tabs>
        <w:rPr>
          <w:noProof/>
        </w:rPr>
      </w:pPr>
    </w:p>
    <w:p w14:paraId="15A295A6" w14:textId="77777777" w:rsidR="00EA60B1" w:rsidRDefault="00EA60B1" w:rsidP="004233EB">
      <w:pPr>
        <w:tabs>
          <w:tab w:val="left" w:pos="3700"/>
        </w:tabs>
        <w:rPr>
          <w:noProof/>
        </w:rPr>
      </w:pPr>
    </w:p>
    <w:p w14:paraId="3DD43BF7" w14:textId="0345538A" w:rsidR="00F62483" w:rsidRDefault="00F62483" w:rsidP="004233EB">
      <w:pPr>
        <w:tabs>
          <w:tab w:val="left" w:pos="3700"/>
        </w:tabs>
      </w:pPr>
      <w:r w:rsidRPr="00F62483">
        <w:rPr>
          <w:noProof/>
        </w:rPr>
        <w:drawing>
          <wp:inline distT="0" distB="0" distL="0" distR="0" wp14:anchorId="3A7AF9AD" wp14:editId="1AC94761">
            <wp:extent cx="5943600" cy="3093720"/>
            <wp:effectExtent l="0" t="0" r="0" b="0"/>
            <wp:docPr id="28921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115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0B56" w14:textId="77777777" w:rsidR="00EA60B1" w:rsidRDefault="00EA60B1" w:rsidP="004233EB">
      <w:pPr>
        <w:tabs>
          <w:tab w:val="left" w:pos="3700"/>
        </w:tabs>
      </w:pPr>
    </w:p>
    <w:p w14:paraId="703FF8B2" w14:textId="77777777" w:rsidR="00EA60B1" w:rsidRDefault="00EA60B1" w:rsidP="004233EB">
      <w:pPr>
        <w:tabs>
          <w:tab w:val="left" w:pos="3700"/>
        </w:tabs>
      </w:pPr>
    </w:p>
    <w:p w14:paraId="3BBA00B6" w14:textId="77777777" w:rsidR="00EA60B1" w:rsidRDefault="00EA60B1" w:rsidP="004233EB">
      <w:pPr>
        <w:tabs>
          <w:tab w:val="left" w:pos="3700"/>
        </w:tabs>
      </w:pPr>
    </w:p>
    <w:p w14:paraId="260F58AB" w14:textId="77777777" w:rsidR="00EA60B1" w:rsidRDefault="00EA60B1" w:rsidP="004233EB">
      <w:pPr>
        <w:tabs>
          <w:tab w:val="left" w:pos="3700"/>
        </w:tabs>
      </w:pPr>
    </w:p>
    <w:p w14:paraId="07885132" w14:textId="77777777" w:rsidR="00EA60B1" w:rsidRDefault="00EA60B1" w:rsidP="004233EB">
      <w:pPr>
        <w:tabs>
          <w:tab w:val="left" w:pos="3700"/>
        </w:tabs>
      </w:pPr>
    </w:p>
    <w:p w14:paraId="6E61E211" w14:textId="77777777" w:rsidR="00EA60B1" w:rsidRDefault="00EA60B1" w:rsidP="004233EB">
      <w:pPr>
        <w:tabs>
          <w:tab w:val="left" w:pos="3700"/>
        </w:tabs>
      </w:pPr>
    </w:p>
    <w:p w14:paraId="4791B333" w14:textId="77777777" w:rsidR="00EA60B1" w:rsidRDefault="00EA60B1" w:rsidP="004233EB">
      <w:pPr>
        <w:tabs>
          <w:tab w:val="left" w:pos="3700"/>
        </w:tabs>
      </w:pPr>
    </w:p>
    <w:p w14:paraId="4C76D131" w14:textId="4C3107D0" w:rsidR="00EA60B1" w:rsidRDefault="00EA60B1" w:rsidP="004233EB">
      <w:pPr>
        <w:tabs>
          <w:tab w:val="left" w:pos="3700"/>
        </w:tabs>
      </w:pPr>
      <w:r>
        <w:t xml:space="preserve">My attempt at making the classes work together through players from the Player class in Card game. I know the switch statement wasn’t the best approach nor did the inheritance through private variables work but it was an attempt…. Like determine action would pick a random </w:t>
      </w:r>
      <w:proofErr w:type="gramStart"/>
      <w:r>
        <w:t>action  1</w:t>
      </w:r>
      <w:proofErr w:type="gramEnd"/>
      <w:r>
        <w:t xml:space="preserve">-5 from the switch case for the player. The actions </w:t>
      </w:r>
      <w:proofErr w:type="gramStart"/>
      <w:r>
        <w:t>being</w:t>
      </w:r>
      <w:proofErr w:type="gramEnd"/>
      <w:r>
        <w:t xml:space="preserve"> showing the hand to the player (what’s in their hand </w:t>
      </w:r>
      <w:proofErr w:type="gramStart"/>
      <w:r>
        <w:t>at the moment</w:t>
      </w:r>
      <w:proofErr w:type="gramEnd"/>
      <w:r>
        <w:t xml:space="preserve">), drawing a card, attacking and making sure there’s a </w:t>
      </w:r>
      <w:r w:rsidR="00CE2EFA">
        <w:t>Pokémon</w:t>
      </w:r>
      <w:r>
        <w:t xml:space="preserve"> to attack with</w:t>
      </w:r>
      <w:r w:rsidR="00CE2EFA">
        <w:t>, attaching an energy card and getting a new hand. Finally, there’s skipping a turn.</w:t>
      </w:r>
    </w:p>
    <w:p w14:paraId="277C0906" w14:textId="76B86C94" w:rsidR="00EA60B1" w:rsidRDefault="00EA60B1" w:rsidP="004233EB">
      <w:pPr>
        <w:tabs>
          <w:tab w:val="left" w:pos="3700"/>
        </w:tabs>
      </w:pPr>
      <w:r w:rsidRPr="00EA60B1">
        <w:lastRenderedPageBreak/>
        <w:drawing>
          <wp:inline distT="0" distB="0" distL="0" distR="0" wp14:anchorId="1C2A5690" wp14:editId="75DDB598">
            <wp:extent cx="5943600" cy="4467225"/>
            <wp:effectExtent l="0" t="0" r="0" b="9525"/>
            <wp:docPr id="1610604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046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17F9" w14:textId="24BAC317" w:rsidR="00CE2EFA" w:rsidRDefault="00CE2EFA" w:rsidP="004233EB">
      <w:pPr>
        <w:tabs>
          <w:tab w:val="left" w:pos="3700"/>
        </w:tabs>
      </w:pPr>
      <w:r w:rsidRPr="00CE2EFA">
        <w:drawing>
          <wp:inline distT="0" distB="0" distL="0" distR="0" wp14:anchorId="2BDB1CAD" wp14:editId="684F856E">
            <wp:extent cx="5943600" cy="2483485"/>
            <wp:effectExtent l="0" t="0" r="0" b="0"/>
            <wp:docPr id="12307695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69508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4082" w14:textId="77777777" w:rsidR="006F5A7B" w:rsidRDefault="006F5A7B" w:rsidP="004233EB">
      <w:pPr>
        <w:tabs>
          <w:tab w:val="left" w:pos="3700"/>
        </w:tabs>
      </w:pPr>
      <w:r w:rsidRPr="006F5A7B">
        <w:rPr>
          <w:noProof/>
        </w:rPr>
        <w:lastRenderedPageBreak/>
        <w:drawing>
          <wp:inline distT="0" distB="0" distL="0" distR="0" wp14:anchorId="36C40C6F" wp14:editId="1A1DE102">
            <wp:extent cx="4140413" cy="5791498"/>
            <wp:effectExtent l="0" t="0" r="0" b="0"/>
            <wp:docPr id="20086483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48333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579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8389" w14:textId="77777777" w:rsidR="00F62483" w:rsidRDefault="00F62483" w:rsidP="004233EB">
      <w:pPr>
        <w:tabs>
          <w:tab w:val="left" w:pos="3700"/>
        </w:tabs>
      </w:pPr>
    </w:p>
    <w:p w14:paraId="7472DD1B" w14:textId="04423E48" w:rsidR="006F5A7B" w:rsidRPr="004233EB" w:rsidRDefault="006F5A7B" w:rsidP="004233EB">
      <w:pPr>
        <w:tabs>
          <w:tab w:val="left" w:pos="3700"/>
        </w:tabs>
      </w:pPr>
      <w:r>
        <w:t xml:space="preserve">It’s not finished, but in a world where it was finished, Pikachu, Eevee, Bulbasaur and Jigglypuff would win every battle from my hand. Basically, an attempt to make </w:t>
      </w:r>
      <w:r w:rsidR="00B92659">
        <w:t>a result</w:t>
      </w:r>
      <w:r>
        <w:t xml:space="preserve"> without a huge if-statement monster and much </w:t>
      </w:r>
      <w:r w:rsidR="00330AC5">
        <w:t>object-oriented</w:t>
      </w:r>
      <w:r>
        <w:t xml:space="preserve"> programming would occur. </w:t>
      </w:r>
    </w:p>
    <w:sectPr w:rsidR="006F5A7B" w:rsidRPr="004233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0F3"/>
    <w:rsid w:val="00066ADB"/>
    <w:rsid w:val="00074100"/>
    <w:rsid w:val="000E4CEA"/>
    <w:rsid w:val="00330AC5"/>
    <w:rsid w:val="00367C7E"/>
    <w:rsid w:val="004233EB"/>
    <w:rsid w:val="00502684"/>
    <w:rsid w:val="0052394F"/>
    <w:rsid w:val="00587D33"/>
    <w:rsid w:val="005D1815"/>
    <w:rsid w:val="006F5A7B"/>
    <w:rsid w:val="00722782"/>
    <w:rsid w:val="00741EA7"/>
    <w:rsid w:val="0077129D"/>
    <w:rsid w:val="00802A36"/>
    <w:rsid w:val="008C7A76"/>
    <w:rsid w:val="008C7BBE"/>
    <w:rsid w:val="00904C86"/>
    <w:rsid w:val="00930FD9"/>
    <w:rsid w:val="00975B90"/>
    <w:rsid w:val="00986BA8"/>
    <w:rsid w:val="009901FB"/>
    <w:rsid w:val="00AA38BB"/>
    <w:rsid w:val="00AD5CFF"/>
    <w:rsid w:val="00B92659"/>
    <w:rsid w:val="00BE76B8"/>
    <w:rsid w:val="00C12813"/>
    <w:rsid w:val="00C6192B"/>
    <w:rsid w:val="00CE2EFA"/>
    <w:rsid w:val="00DD3A1B"/>
    <w:rsid w:val="00E250F3"/>
    <w:rsid w:val="00EA60B1"/>
    <w:rsid w:val="00ED22D2"/>
    <w:rsid w:val="00EE4039"/>
    <w:rsid w:val="00F12F77"/>
    <w:rsid w:val="00F62483"/>
    <w:rsid w:val="00F95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E3C59"/>
  <w15:chartTrackingRefBased/>
  <w15:docId w15:val="{0E7BE93E-0066-4EA1-BBAC-3891213EA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4C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4C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4C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4C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4C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4C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4C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4C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4C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C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4C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4C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4C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4C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4C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4C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4C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4C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4C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4C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4C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4C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4C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4C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4C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4C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4C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4C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smi\OneDrive\Documents\ByronFolder\PokemonDocumentation%20(AutoRecovered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74ff796-939a-472e-a8ec-5833e2f12fac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C1F1241E6C11409B151EA2DF07B02C" ma:contentTypeVersion="16" ma:contentTypeDescription="Create a new document." ma:contentTypeScope="" ma:versionID="57dd6c8cbead3334e76301b066799076">
  <xsd:schema xmlns:xsd="http://www.w3.org/2001/XMLSchema" xmlns:xs="http://www.w3.org/2001/XMLSchema" xmlns:p="http://schemas.microsoft.com/office/2006/metadata/properties" xmlns:ns3="e74ff796-939a-472e-a8ec-5833e2f12fac" xmlns:ns4="cfb8a935-eb01-442d-b490-d7b589231b9a" targetNamespace="http://schemas.microsoft.com/office/2006/metadata/properties" ma:root="true" ma:fieldsID="d5f6ee3cab5f2348bf77d9a0472efa65" ns3:_="" ns4:_="">
    <xsd:import namespace="e74ff796-939a-472e-a8ec-5833e2f12fac"/>
    <xsd:import namespace="cfb8a935-eb01-442d-b490-d7b589231b9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4ff796-939a-472e-a8ec-5833e2f12f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b8a935-eb01-442d-b490-d7b589231b9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7118E73-1B66-4A0C-9236-2E3B765E9321}">
  <ds:schemaRefs>
    <ds:schemaRef ds:uri="http://schemas.microsoft.com/office/2006/metadata/properties"/>
    <ds:schemaRef ds:uri="http://purl.org/dc/dcmitype/"/>
    <ds:schemaRef ds:uri="http://www.w3.org/XML/1998/namespace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e74ff796-939a-472e-a8ec-5833e2f12fac"/>
    <ds:schemaRef ds:uri="http://schemas.openxmlformats.org/package/2006/metadata/core-properties"/>
    <ds:schemaRef ds:uri="cfb8a935-eb01-442d-b490-d7b589231b9a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D7B1331C-B3B1-4C1F-89DB-42901CC24AB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6FC5C97-A36D-4147-8987-218DBE326A4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4DBF755-11D5-49E9-9742-1548DE2F38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4ff796-939a-472e-a8ec-5833e2f12fac"/>
    <ds:schemaRef ds:uri="cfb8a935-eb01-442d-b490-d7b589231b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PokemonDocumentation (AutoRecovered)</Template>
  <TotalTime>1</TotalTime>
  <Pages>19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Smith</dc:creator>
  <cp:keywords/>
  <dc:description/>
  <cp:lastModifiedBy>Jessica L Smith</cp:lastModifiedBy>
  <cp:revision>2</cp:revision>
  <dcterms:created xsi:type="dcterms:W3CDTF">2024-10-28T20:51:00Z</dcterms:created>
  <dcterms:modified xsi:type="dcterms:W3CDTF">2024-10-28T20:51:00Z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0x0101007AC1F1241E6C11409B151EA2DF07B02C</vt:lpwstr>
  </property>
</Properties>
</file>